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6C1BACC5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3FB9CEF" w14:textId="5503CBCF" w:rsidR="001B2ABD" w:rsidRDefault="0032001E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3D0564" wp14:editId="68E662D3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DFCF324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8P3hwYWNrZXQgZW5kPSd3Jz8+/9sAQwADAgIDAgIDAwMDBAMDBAUIBQUEBAUK&#10;BwcGCAwKDAwLCgsLDQ4SEA0OEQ4LCxAWEBETFBUVFQwPFxgWFBgSFBUU/9sAQwEDBAQFBAUJBQUJ&#10;FA0LDRQUFBQUFBQUFBQUFBQUFBQUFBQUFBQUFBQUFBQUFBQUFBQUFBQUFBQUFBQUFBQUFBQU/8AA&#10;EQgHOAc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" strokecolor="#94b6d2 [3204]" strokeweight="5pt">
                      <v:fill r:id="rId8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6C06859" w14:textId="55952045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693B88D" w14:textId="276037C8" w:rsidR="001B2ABD" w:rsidRPr="003A3639" w:rsidRDefault="003A3639" w:rsidP="003A3639">
            <w:pPr>
              <w:pStyle w:val="Title"/>
            </w:pPr>
            <w:r>
              <w:t>Cyril D. ADolar</w:t>
            </w:r>
          </w:p>
        </w:tc>
      </w:tr>
      <w:tr w:rsidR="001B2ABD" w14:paraId="268B10C7" w14:textId="77777777" w:rsidTr="001B2ABD">
        <w:tc>
          <w:tcPr>
            <w:tcW w:w="3600" w:type="dxa"/>
          </w:tcPr>
          <w:p w14:paraId="4BF1347C" w14:textId="0321EB2A" w:rsidR="0032001E" w:rsidRDefault="0032001E" w:rsidP="0032001E">
            <w:pPr>
              <w:pStyle w:val="Heading3"/>
            </w:pPr>
            <w:r>
              <w:t>AD</w:t>
            </w:r>
            <w:r w:rsidR="004927BC">
              <w:t>d</w:t>
            </w:r>
            <w:r>
              <w:t>ress</w:t>
            </w:r>
            <w:r w:rsidR="004927B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7475ABC" wp14:editId="57638F7C">
                  <wp:simplePos x="0" y="0"/>
                  <wp:positionH relativeFrom="column">
                    <wp:posOffset>757555</wp:posOffset>
                  </wp:positionH>
                  <wp:positionV relativeFrom="paragraph">
                    <wp:posOffset>147955</wp:posOffset>
                  </wp:positionV>
                  <wp:extent cx="238125" cy="238125"/>
                  <wp:effectExtent l="0" t="0" r="0" b="9525"/>
                  <wp:wrapNone/>
                  <wp:docPr id="1" name="Graphic 1" descr="Marke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Marker with solid fill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7565D89" w14:textId="7075AA1A" w:rsidR="0032001E" w:rsidRDefault="0032001E" w:rsidP="0032001E">
            <w:r>
              <w:t>Blk 24 Lot 19 Sapphire Street</w:t>
            </w:r>
          </w:p>
          <w:p w14:paraId="54742797" w14:textId="3618FADE" w:rsidR="00036450" w:rsidRDefault="0032001E" w:rsidP="00036450">
            <w:r>
              <w:t>Citation Homes, Bahay Pare, City of Meycauayan, Bulacan.</w:t>
            </w:r>
            <w:r>
              <w:br/>
              <w:t>3020.</w:t>
            </w:r>
          </w:p>
          <w:p w14:paraId="775CF79A" w14:textId="14601063" w:rsidR="0032001E" w:rsidRDefault="004927BC" w:rsidP="00036450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6752D3F" wp14:editId="26DBC00E">
                  <wp:simplePos x="0" y="0"/>
                  <wp:positionH relativeFrom="column">
                    <wp:posOffset>837040</wp:posOffset>
                  </wp:positionH>
                  <wp:positionV relativeFrom="paragraph">
                    <wp:posOffset>254027</wp:posOffset>
                  </wp:positionV>
                  <wp:extent cx="278296" cy="278296"/>
                  <wp:effectExtent l="0" t="0" r="0" b="7620"/>
                  <wp:wrapNone/>
                  <wp:docPr id="5" name="Graphic 5" descr="Smart Phon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phic 5" descr="Smart Phone with solid fill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96" cy="27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sdt>
            <w:sdtPr>
              <w:id w:val="-1954003311"/>
              <w:placeholder>
                <w:docPart w:val="E239E778A2B24B22B06AF6377E9FDDBF"/>
              </w:placeholder>
              <w:temporary/>
              <w:showingPlcHdr/>
              <w15:appearance w15:val="hidden"/>
            </w:sdtPr>
            <w:sdtContent>
              <w:p w14:paraId="071FA759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D40BFED05D6A46D3AAD204CD0E37D2B6"/>
              </w:placeholder>
              <w:temporary/>
              <w:showingPlcHdr/>
              <w15:appearance w15:val="hidden"/>
            </w:sdtPr>
            <w:sdtContent>
              <w:p w14:paraId="6463AC7D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EDD293A" w14:textId="5CEB7461" w:rsidR="004D3011" w:rsidRDefault="003A3639" w:rsidP="004D3011">
            <w:r>
              <w:t>+639958855503</w:t>
            </w:r>
          </w:p>
          <w:p w14:paraId="15CD5A08" w14:textId="3DEF04E4" w:rsidR="004D3011" w:rsidRDefault="004D3011" w:rsidP="004D3011"/>
          <w:sdt>
            <w:sdtPr>
              <w:id w:val="-240260293"/>
              <w:placeholder>
                <w:docPart w:val="08FBAE1E05D9481DB017C6386226B444"/>
              </w:placeholder>
              <w:temporary/>
              <w:showingPlcHdr/>
              <w15:appearance w15:val="hidden"/>
            </w:sdtPr>
            <w:sdtContent>
              <w:p w14:paraId="02038F52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5D9DE8EC" w14:textId="43E8CDC5" w:rsidR="00036450" w:rsidRPr="00CF02C4" w:rsidRDefault="004927BC" w:rsidP="004D3011">
            <w:pPr>
              <w:rPr>
                <w:rStyle w:val="Hyperlink"/>
                <w:color w:val="auto"/>
                <w:u w:val="none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B184A1C" wp14:editId="6C5F239F">
                  <wp:simplePos x="0" y="0"/>
                  <wp:positionH relativeFrom="column">
                    <wp:posOffset>764872</wp:posOffset>
                  </wp:positionH>
                  <wp:positionV relativeFrom="paragraph">
                    <wp:posOffset>226778</wp:posOffset>
                  </wp:positionV>
                  <wp:extent cx="341906" cy="341906"/>
                  <wp:effectExtent l="0" t="0" r="0" b="1270"/>
                  <wp:wrapNone/>
                  <wp:docPr id="7" name="Graphic 7" descr="Danc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phic 7" descr="Dancing with solid fill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6" cy="341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5" w:history="1">
              <w:r w:rsidR="00CF02C4" w:rsidRPr="00CF3CA4">
                <w:rPr>
                  <w:rStyle w:val="Hyperlink"/>
                </w:rPr>
                <w:t>cyril.adolar01@gmail.com</w:t>
              </w:r>
            </w:hyperlink>
          </w:p>
          <w:sdt>
            <w:sdtPr>
              <w:id w:val="-1444214663"/>
              <w:placeholder>
                <w:docPart w:val="A8271A127FCA488E9B3275598A9FDB5B"/>
              </w:placeholder>
              <w:temporary/>
              <w:showingPlcHdr/>
              <w15:appearance w15:val="hidden"/>
            </w:sdtPr>
            <w:sdtContent>
              <w:p w14:paraId="0DFD7F0E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0FFF3FB" w14:textId="40F43E79" w:rsidR="004D3011" w:rsidRDefault="0032001E" w:rsidP="004D3011">
            <w:r>
              <w:t>Playing Games</w:t>
            </w:r>
            <w:r w:rsidR="004927BC">
              <w:t xml:space="preserve"> </w:t>
            </w:r>
          </w:p>
          <w:p w14:paraId="063FD15C" w14:textId="56039FE9" w:rsidR="004D3011" w:rsidRDefault="0032001E" w:rsidP="004D3011">
            <w:r>
              <w:t>Driving</w:t>
            </w:r>
          </w:p>
          <w:p w14:paraId="594F5C7C" w14:textId="2CAE0410" w:rsidR="004D3011" w:rsidRDefault="0032001E" w:rsidP="004D3011">
            <w:r>
              <w:t>Troubleshooting Computer Hardware</w:t>
            </w:r>
          </w:p>
          <w:p w14:paraId="3CDA4A5F" w14:textId="20140DD6" w:rsidR="004D3011" w:rsidRDefault="0032001E" w:rsidP="004D3011">
            <w:r>
              <w:t>Exploring Gadget</w:t>
            </w:r>
            <w:r w:rsidR="004927BC">
              <w:t>s</w:t>
            </w:r>
          </w:p>
          <w:p w14:paraId="1D6402D8" w14:textId="0F42184F" w:rsidR="004927BC" w:rsidRDefault="00CB354A" w:rsidP="004927BC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9C3BF5E" wp14:editId="1C12EB7F">
                  <wp:simplePos x="0" y="0"/>
                  <wp:positionH relativeFrom="column">
                    <wp:posOffset>1035685</wp:posOffset>
                  </wp:positionH>
                  <wp:positionV relativeFrom="paragraph">
                    <wp:posOffset>74378</wp:posOffset>
                  </wp:positionV>
                  <wp:extent cx="341907" cy="341907"/>
                  <wp:effectExtent l="0" t="0" r="1270" b="1270"/>
                  <wp:wrapNone/>
                  <wp:docPr id="10" name="Graphic 10" descr="Male profil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raphic 10" descr="Male profile with solid fill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7" cy="34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927BC">
              <w:t>objective</w:t>
            </w:r>
            <w:r>
              <w:t xml:space="preserve">s </w:t>
            </w:r>
          </w:p>
          <w:p w14:paraId="648E9A24" w14:textId="4FAA23A3" w:rsidR="004927BC" w:rsidRPr="004927BC" w:rsidRDefault="00CB354A" w:rsidP="004927BC">
            <w:r>
              <w:t xml:space="preserve">To be a successful </w:t>
            </w:r>
            <w:r w:rsidRPr="00CB354A">
              <w:t>techie</w:t>
            </w:r>
            <w:r>
              <w:t xml:space="preserve"> person</w:t>
            </w:r>
            <w:r>
              <w:br/>
            </w:r>
            <w:r>
              <w:br/>
              <w:t xml:space="preserve">Use my knowledge to </w:t>
            </w:r>
            <w:r w:rsidR="005B3127">
              <w:t>instruct</w:t>
            </w:r>
            <w:r>
              <w:t xml:space="preserve"> people on related Computer or Hardware. </w:t>
            </w:r>
          </w:p>
          <w:p w14:paraId="549BE560" w14:textId="39FA90A7" w:rsidR="004927BC" w:rsidRPr="004D3011" w:rsidRDefault="004927BC" w:rsidP="004D3011"/>
        </w:tc>
        <w:tc>
          <w:tcPr>
            <w:tcW w:w="720" w:type="dxa"/>
          </w:tcPr>
          <w:p w14:paraId="7BBB7607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BC7DFCED9BE48FFA9D089D7EEB45AC3"/>
              </w:placeholder>
              <w:temporary/>
              <w:showingPlcHdr/>
              <w15:appearance w15:val="hidden"/>
            </w:sdtPr>
            <w:sdtContent>
              <w:p w14:paraId="61ABE8CC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B0EB680" w14:textId="60F77E12" w:rsidR="00036450" w:rsidRPr="00036450" w:rsidRDefault="003A3639" w:rsidP="00BA63F7">
            <w:pPr>
              <w:pStyle w:val="ListBullet"/>
              <w:numPr>
                <w:ilvl w:val="0"/>
                <w:numId w:val="3"/>
              </w:numPr>
            </w:pPr>
            <w:r w:rsidRPr="00BA63F7">
              <w:rPr>
                <w:b/>
                <w:bCs/>
              </w:rPr>
              <w:t>National University Fairview</w:t>
            </w:r>
            <w:r w:rsidR="0022069B">
              <w:br/>
            </w:r>
            <w:r w:rsidR="0022069B" w:rsidRPr="0022069B">
              <w:t>SM Fairview Complex, Quirino Hwy, corner Regalado Hwy, Quezon City, Metro Manila</w:t>
            </w:r>
          </w:p>
          <w:p w14:paraId="1E7BFE8E" w14:textId="60FFAFD3" w:rsidR="00036450" w:rsidRPr="00B359E4" w:rsidRDefault="0032001E" w:rsidP="00BA63F7">
            <w:pPr>
              <w:pStyle w:val="ListBullet"/>
              <w:numPr>
                <w:ilvl w:val="0"/>
                <w:numId w:val="3"/>
              </w:numPr>
            </w:pPr>
            <w:r>
              <w:t>[1</w:t>
            </w:r>
            <w:r w:rsidRPr="0032001E">
              <w:rPr>
                <w:vertAlign w:val="superscript"/>
              </w:rPr>
              <w:t>st</w:t>
            </w:r>
            <w:r>
              <w:t xml:space="preserve"> Year -</w:t>
            </w:r>
            <w:r w:rsidR="003A3639">
              <w:t xml:space="preserve"> </w:t>
            </w:r>
            <w:r>
              <w:t xml:space="preserve">Present] </w:t>
            </w:r>
            <w:r w:rsidR="003A3639">
              <w:t>BSIT – MI</w:t>
            </w:r>
            <w:r w:rsidR="00571D08">
              <w:br/>
            </w:r>
            <w:r w:rsidR="003A3639">
              <w:t>2022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 w:rsidR="003A3639">
              <w:t>Present</w:t>
            </w:r>
          </w:p>
          <w:p w14:paraId="42F897A1" w14:textId="7B9A4CE2" w:rsidR="00036450" w:rsidRDefault="00036450" w:rsidP="00B359E4">
            <w:pPr>
              <w:pStyle w:val="Heading4"/>
            </w:pPr>
          </w:p>
          <w:p w14:paraId="69846C84" w14:textId="5A9B8345" w:rsidR="003A3639" w:rsidRPr="003A3639" w:rsidRDefault="003A3639" w:rsidP="00BA63F7">
            <w:pPr>
              <w:pStyle w:val="ListBullet"/>
              <w:numPr>
                <w:ilvl w:val="0"/>
                <w:numId w:val="3"/>
              </w:numPr>
              <w:rPr>
                <w:b/>
                <w:bCs/>
              </w:rPr>
            </w:pPr>
            <w:r w:rsidRPr="003A3639">
              <w:rPr>
                <w:b/>
                <w:bCs/>
              </w:rPr>
              <w:t>St. Therese of Rose School</w:t>
            </w:r>
            <w:r w:rsidR="00571D08">
              <w:rPr>
                <w:b/>
                <w:bCs/>
              </w:rPr>
              <w:br/>
            </w:r>
            <w:r w:rsidR="00571D08" w:rsidRPr="00571D08">
              <w:t>No. 3, G. Reyes St. (L1,</w:t>
            </w:r>
            <w:r w:rsidR="00571D08">
              <w:t xml:space="preserve"> </w:t>
            </w:r>
            <w:r w:rsidR="00571D08" w:rsidRPr="00571D08">
              <w:t>B46,</w:t>
            </w:r>
            <w:r w:rsidR="00571D08">
              <w:t xml:space="preserve"> </w:t>
            </w:r>
            <w:r w:rsidR="00571D08" w:rsidRPr="00571D08">
              <w:t>Road11 Corner Road 45 Congress Village, Caloocan, 1421 Metro Manila</w:t>
            </w:r>
          </w:p>
          <w:p w14:paraId="17AE4042" w14:textId="0D60811B" w:rsidR="003A3639" w:rsidRDefault="0032001E" w:rsidP="00BA63F7">
            <w:pPr>
              <w:pStyle w:val="ListBullet"/>
              <w:numPr>
                <w:ilvl w:val="0"/>
                <w:numId w:val="3"/>
              </w:numPr>
            </w:pPr>
            <w:r>
              <w:t>[</w:t>
            </w:r>
            <w:r w:rsidR="003A3639">
              <w:t>Gr. 7 – G.12</w:t>
            </w:r>
            <w:r>
              <w:t>]</w:t>
            </w:r>
          </w:p>
          <w:p w14:paraId="3C4D3D11" w14:textId="77777777" w:rsidR="00BA63F7" w:rsidRDefault="0032001E" w:rsidP="00BA63F7">
            <w:pPr>
              <w:pStyle w:val="ListBullet"/>
              <w:numPr>
                <w:ilvl w:val="0"/>
                <w:numId w:val="3"/>
              </w:numPr>
            </w:pPr>
            <w:r>
              <w:t>(</w:t>
            </w:r>
            <w:r w:rsidR="003A3639">
              <w:t>2015</w:t>
            </w:r>
            <w:r w:rsidR="00036450" w:rsidRPr="00B359E4">
              <w:t xml:space="preserve"> </w:t>
            </w:r>
            <w:r w:rsidR="003A3639">
              <w:t>–</w:t>
            </w:r>
            <w:r w:rsidR="00036450" w:rsidRPr="00B359E4">
              <w:t xml:space="preserve"> </w:t>
            </w:r>
            <w:r w:rsidR="003A3639">
              <w:t>2021</w:t>
            </w:r>
            <w:r>
              <w:t>)</w:t>
            </w:r>
            <w:r w:rsidR="003A3639">
              <w:br/>
            </w:r>
          </w:p>
          <w:p w14:paraId="6E1E8FB4" w14:textId="77777777" w:rsidR="00BA63F7" w:rsidRPr="00BA63F7" w:rsidRDefault="003A3639" w:rsidP="00BA63F7">
            <w:pPr>
              <w:pStyle w:val="ListBullet"/>
              <w:numPr>
                <w:ilvl w:val="0"/>
                <w:numId w:val="3"/>
              </w:numPr>
            </w:pPr>
            <w:r w:rsidRPr="003A3639">
              <w:rPr>
                <w:b/>
                <w:bCs/>
              </w:rPr>
              <w:t>Our Lady of Perpetual Help Academy</w:t>
            </w:r>
          </w:p>
          <w:p w14:paraId="278A3625" w14:textId="77777777" w:rsidR="00BA63F7" w:rsidRDefault="00571D08" w:rsidP="00BA63F7">
            <w:pPr>
              <w:pStyle w:val="ListBullet"/>
              <w:numPr>
                <w:ilvl w:val="0"/>
                <w:numId w:val="3"/>
              </w:numPr>
            </w:pPr>
            <w:r w:rsidRPr="00571D08">
              <w:t>Q27G+QP8, Veterans Ave, Barangay 171, Caloocan, Metr</w:t>
            </w:r>
            <w:r w:rsidR="00BA63F7">
              <w:t xml:space="preserve">o </w:t>
            </w:r>
            <w:r w:rsidRPr="00571D08">
              <w:t>Manila</w:t>
            </w:r>
          </w:p>
          <w:p w14:paraId="41C9AC8D" w14:textId="77777777" w:rsidR="00BA63F7" w:rsidRDefault="0032001E" w:rsidP="00BA63F7">
            <w:pPr>
              <w:pStyle w:val="ListBullet"/>
              <w:numPr>
                <w:ilvl w:val="0"/>
                <w:numId w:val="3"/>
              </w:numPr>
            </w:pPr>
            <w:r>
              <w:t>[</w:t>
            </w:r>
            <w:r w:rsidR="003A3639">
              <w:t>Gr. 2 – Gr 6</w:t>
            </w:r>
            <w:r>
              <w:t>]</w:t>
            </w:r>
          </w:p>
          <w:p w14:paraId="055A4DB6" w14:textId="07D998DB" w:rsidR="00BA63F7" w:rsidRDefault="003A3639" w:rsidP="00BA63F7">
            <w:pPr>
              <w:pStyle w:val="ListBullet"/>
              <w:numPr>
                <w:ilvl w:val="0"/>
                <w:numId w:val="3"/>
              </w:numPr>
            </w:pPr>
            <w:r>
              <w:t>(2010 – 2015)</w:t>
            </w:r>
            <w:r>
              <w:br/>
            </w:r>
          </w:p>
          <w:p w14:paraId="46059477" w14:textId="77777777" w:rsidR="00BA63F7" w:rsidRPr="00BA63F7" w:rsidRDefault="003A3639" w:rsidP="00BA63F7">
            <w:pPr>
              <w:pStyle w:val="ListBullet"/>
              <w:numPr>
                <w:ilvl w:val="0"/>
                <w:numId w:val="3"/>
              </w:numPr>
            </w:pPr>
            <w:r w:rsidRPr="003A3639">
              <w:rPr>
                <w:b/>
                <w:bCs/>
              </w:rPr>
              <w:t>The Immaculate Mother of Academy</w:t>
            </w:r>
          </w:p>
          <w:p w14:paraId="0D4D4E19" w14:textId="1E267FE7" w:rsidR="00BA63F7" w:rsidRDefault="00BA63F7" w:rsidP="00BA63F7">
            <w:pPr>
              <w:pStyle w:val="ListBullet"/>
              <w:numPr>
                <w:ilvl w:val="0"/>
                <w:numId w:val="3"/>
              </w:numPr>
            </w:pPr>
            <w:r w:rsidRPr="00BA63F7">
              <w:t>Congressional Road, Clamor Ave., Bagumbong Caloocan City</w:t>
            </w:r>
          </w:p>
          <w:p w14:paraId="285D7F80" w14:textId="2CB74135" w:rsidR="00BA63F7" w:rsidRDefault="0032001E" w:rsidP="00BA63F7">
            <w:pPr>
              <w:pStyle w:val="ListBullet"/>
              <w:numPr>
                <w:ilvl w:val="0"/>
                <w:numId w:val="3"/>
              </w:numPr>
            </w:pPr>
            <w:r>
              <w:t>[</w:t>
            </w:r>
            <w:r w:rsidR="003A3639">
              <w:t xml:space="preserve">Prep – Gr </w:t>
            </w:r>
            <w:r>
              <w:t>1]</w:t>
            </w:r>
          </w:p>
          <w:p w14:paraId="55DDE3DD" w14:textId="6245BC81" w:rsidR="00036450" w:rsidRDefault="003A3639" w:rsidP="00BA63F7">
            <w:pPr>
              <w:pStyle w:val="ListBullet"/>
              <w:numPr>
                <w:ilvl w:val="0"/>
                <w:numId w:val="3"/>
              </w:numPr>
            </w:pPr>
            <w:r>
              <w:t>(2007 – 2010)</w:t>
            </w:r>
          </w:p>
          <w:p w14:paraId="4B629C94" w14:textId="77777777" w:rsidR="003A3639" w:rsidRPr="003A3639" w:rsidRDefault="003A3639" w:rsidP="003A3639"/>
          <w:sdt>
            <w:sdtPr>
              <w:id w:val="1001553383"/>
              <w:placeholder>
                <w:docPart w:val="CA204253E5774190B684663419B77841"/>
              </w:placeholder>
              <w:temporary/>
              <w:showingPlcHdr/>
              <w15:appearance w15:val="hidden"/>
            </w:sdtPr>
            <w:sdtContent>
              <w:p w14:paraId="66884E9D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9748DC9" w14:textId="2C13A4F8" w:rsidR="004D3011" w:rsidRDefault="003A3639" w:rsidP="00036450">
            <w:r>
              <w:t>[N/A]</w:t>
            </w:r>
          </w:p>
          <w:sdt>
            <w:sdtPr>
              <w:id w:val="1669594239"/>
              <w:placeholder>
                <w:docPart w:val="5B76541B7CA14D93B934B8B3FFD00EC2"/>
              </w:placeholder>
              <w:temporary/>
              <w:showingPlcHdr/>
              <w15:appearance w15:val="hidden"/>
            </w:sdtPr>
            <w:sdtContent>
              <w:p w14:paraId="577009FF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003C5B66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0346BF92" wp14:editId="5ACF619C">
                  <wp:extent cx="3988777" cy="1257300"/>
                  <wp:effectExtent l="0" t="0" r="12065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</w:tr>
    </w:tbl>
    <w:p w14:paraId="333933B0" w14:textId="18E66DE5" w:rsidR="004927BC" w:rsidRDefault="004927BC" w:rsidP="000C45FF">
      <w:pPr>
        <w:tabs>
          <w:tab w:val="left" w:pos="990"/>
        </w:tabs>
      </w:pPr>
    </w:p>
    <w:p w14:paraId="5B12A9A8" w14:textId="77777777" w:rsidR="00CF02C4" w:rsidRPr="00CF02C4" w:rsidRDefault="00CF02C4" w:rsidP="00CF02C4">
      <w:pPr>
        <w:jc w:val="center"/>
      </w:pPr>
    </w:p>
    <w:sectPr w:rsidR="00CF02C4" w:rsidRPr="00CF02C4" w:rsidSect="000C45FF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10109" w14:textId="77777777" w:rsidR="00DF1157" w:rsidRDefault="00DF1157" w:rsidP="000C45FF">
      <w:r>
        <w:separator/>
      </w:r>
    </w:p>
  </w:endnote>
  <w:endnote w:type="continuationSeparator" w:id="0">
    <w:p w14:paraId="5C2FA9E2" w14:textId="77777777" w:rsidR="00DF1157" w:rsidRDefault="00DF115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E2923" w14:textId="77777777" w:rsidR="00DF1157" w:rsidRDefault="00DF1157" w:rsidP="000C45FF">
      <w:r>
        <w:separator/>
      </w:r>
    </w:p>
  </w:footnote>
  <w:footnote w:type="continuationSeparator" w:id="0">
    <w:p w14:paraId="127AE688" w14:textId="77777777" w:rsidR="00DF1157" w:rsidRDefault="00DF115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00CD6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3451A80" wp14:editId="6D169BD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A04501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EAA2EA0"/>
    <w:multiLevelType w:val="hybridMultilevel"/>
    <w:tmpl w:val="F808E5FA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7E61D8"/>
    <w:multiLevelType w:val="hybridMultilevel"/>
    <w:tmpl w:val="CE7CDF2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9915966">
    <w:abstractNumId w:val="0"/>
  </w:num>
  <w:num w:numId="2" w16cid:durableId="943272654">
    <w:abstractNumId w:val="1"/>
  </w:num>
  <w:num w:numId="3" w16cid:durableId="1520851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39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2069B"/>
    <w:rsid w:val="002400EB"/>
    <w:rsid w:val="00256CF7"/>
    <w:rsid w:val="0026389D"/>
    <w:rsid w:val="00281FD5"/>
    <w:rsid w:val="002E03DA"/>
    <w:rsid w:val="0030481B"/>
    <w:rsid w:val="003156FC"/>
    <w:rsid w:val="0032001E"/>
    <w:rsid w:val="003254B5"/>
    <w:rsid w:val="0037121F"/>
    <w:rsid w:val="003910D8"/>
    <w:rsid w:val="003A3639"/>
    <w:rsid w:val="003A6B7D"/>
    <w:rsid w:val="003B06CA"/>
    <w:rsid w:val="004071FC"/>
    <w:rsid w:val="00445947"/>
    <w:rsid w:val="004813B3"/>
    <w:rsid w:val="004927BC"/>
    <w:rsid w:val="00496591"/>
    <w:rsid w:val="004C63E4"/>
    <w:rsid w:val="004D3011"/>
    <w:rsid w:val="005262AC"/>
    <w:rsid w:val="00571D08"/>
    <w:rsid w:val="005B3127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A63F7"/>
    <w:rsid w:val="00C066B6"/>
    <w:rsid w:val="00C37BA1"/>
    <w:rsid w:val="00C4674C"/>
    <w:rsid w:val="00C506CF"/>
    <w:rsid w:val="00C72BED"/>
    <w:rsid w:val="00C9578B"/>
    <w:rsid w:val="00CB0055"/>
    <w:rsid w:val="00CB354A"/>
    <w:rsid w:val="00CF02C4"/>
    <w:rsid w:val="00D2522B"/>
    <w:rsid w:val="00D422DE"/>
    <w:rsid w:val="00D5459D"/>
    <w:rsid w:val="00DA1F4D"/>
    <w:rsid w:val="00DD172A"/>
    <w:rsid w:val="00DF1157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A8BB6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99"/>
    <w:unhideWhenUsed/>
    <w:rsid w:val="0022069B"/>
    <w:pPr>
      <w:numPr>
        <w:numId w:val="1"/>
      </w:numPr>
      <w:contextualSpacing/>
    </w:pPr>
  </w:style>
  <w:style w:type="character" w:customStyle="1" w:styleId="w8qarf">
    <w:name w:val="w8qarf"/>
    <w:basedOn w:val="DefaultParagraphFont"/>
    <w:rsid w:val="00571D08"/>
  </w:style>
  <w:style w:type="character" w:customStyle="1" w:styleId="lrzxr">
    <w:name w:val="lrzxr"/>
    <w:basedOn w:val="DefaultParagraphFont"/>
    <w:rsid w:val="00571D08"/>
  </w:style>
  <w:style w:type="paragraph" w:styleId="Revision">
    <w:name w:val="Revision"/>
    <w:hidden/>
    <w:uiPriority w:val="99"/>
    <w:semiHidden/>
    <w:rsid w:val="005B3127"/>
    <w:rPr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g"/><Relationship Id="rId12" Type="http://schemas.openxmlformats.org/officeDocument/2006/relationships/image" Target="media/image6.svg"/><Relationship Id="rId17" Type="http://schemas.openxmlformats.org/officeDocument/2006/relationships/image" Target="media/image10.sv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mailto:cyril.adolar01@gmail.com" TargetMode="External"/><Relationship Id="rId10" Type="http://schemas.openxmlformats.org/officeDocument/2006/relationships/image" Target="media/image4.sv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l\AppData\Roaming\Microsoft\Templates\Bold%20modern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2504511986711604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Communication</c:v>
                </c:pt>
                <c:pt idx="1">
                  <c:v>Coding</c:v>
                </c:pt>
                <c:pt idx="2">
                  <c:v>MS office</c:v>
                </c:pt>
                <c:pt idx="3">
                  <c:v>Desktop OS Installation</c:v>
                </c:pt>
                <c:pt idx="4">
                  <c:v>Hardware Troubleshoot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0.65</c:v>
                </c:pt>
                <c:pt idx="1">
                  <c:v>0.4</c:v>
                </c:pt>
                <c:pt idx="2">
                  <c:v>0.55000000000000004</c:v>
                </c:pt>
                <c:pt idx="3">
                  <c:v>0.75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39E778A2B24B22B06AF6377E9FDD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4CD415-10CB-47C5-8DEE-D4120E25A525}"/>
      </w:docPartPr>
      <w:docPartBody>
        <w:p w:rsidR="001F257B" w:rsidRDefault="00000000">
          <w:pPr>
            <w:pStyle w:val="E239E778A2B24B22B06AF6377E9FDDBF"/>
          </w:pPr>
          <w:r w:rsidRPr="00CB0055">
            <w:t>Contact</w:t>
          </w:r>
        </w:p>
      </w:docPartBody>
    </w:docPart>
    <w:docPart>
      <w:docPartPr>
        <w:name w:val="D40BFED05D6A46D3AAD204CD0E37D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45EF1B-5EC0-4356-95EA-19EB65A97CAD}"/>
      </w:docPartPr>
      <w:docPartBody>
        <w:p w:rsidR="001F257B" w:rsidRDefault="00000000">
          <w:pPr>
            <w:pStyle w:val="D40BFED05D6A46D3AAD204CD0E37D2B6"/>
          </w:pPr>
          <w:r w:rsidRPr="004D3011">
            <w:t>PHONE:</w:t>
          </w:r>
        </w:p>
      </w:docPartBody>
    </w:docPart>
    <w:docPart>
      <w:docPartPr>
        <w:name w:val="08FBAE1E05D9481DB017C6386226B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0C5888-E715-4356-B60C-D780360BE8BC}"/>
      </w:docPartPr>
      <w:docPartBody>
        <w:p w:rsidR="001F257B" w:rsidRDefault="00000000">
          <w:pPr>
            <w:pStyle w:val="08FBAE1E05D9481DB017C6386226B444"/>
          </w:pPr>
          <w:r w:rsidRPr="004D3011">
            <w:t>EMAIL:</w:t>
          </w:r>
        </w:p>
      </w:docPartBody>
    </w:docPart>
    <w:docPart>
      <w:docPartPr>
        <w:name w:val="A8271A127FCA488E9B3275598A9FD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1836A-793B-40D4-BE79-2447E678773F}"/>
      </w:docPartPr>
      <w:docPartBody>
        <w:p w:rsidR="001F257B" w:rsidRDefault="00000000">
          <w:pPr>
            <w:pStyle w:val="A8271A127FCA488E9B3275598A9FDB5B"/>
          </w:pPr>
          <w:r w:rsidRPr="00CB0055">
            <w:t>Hobbies</w:t>
          </w:r>
        </w:p>
      </w:docPartBody>
    </w:docPart>
    <w:docPart>
      <w:docPartPr>
        <w:name w:val="DBC7DFCED9BE48FFA9D089D7EEB45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6D449A-665E-4306-955F-BE51499D5274}"/>
      </w:docPartPr>
      <w:docPartBody>
        <w:p w:rsidR="001F257B" w:rsidRDefault="00000000">
          <w:pPr>
            <w:pStyle w:val="DBC7DFCED9BE48FFA9D089D7EEB45AC3"/>
          </w:pPr>
          <w:r w:rsidRPr="00036450">
            <w:t>EDUCATION</w:t>
          </w:r>
        </w:p>
      </w:docPartBody>
    </w:docPart>
    <w:docPart>
      <w:docPartPr>
        <w:name w:val="CA204253E5774190B684663419B778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1586A-AEDA-4EE1-9963-6E730CD2C66E}"/>
      </w:docPartPr>
      <w:docPartBody>
        <w:p w:rsidR="001F257B" w:rsidRDefault="00000000">
          <w:pPr>
            <w:pStyle w:val="CA204253E5774190B684663419B77841"/>
          </w:pPr>
          <w:r w:rsidRPr="00036450">
            <w:t>WORK EXPERIENCE</w:t>
          </w:r>
        </w:p>
      </w:docPartBody>
    </w:docPart>
    <w:docPart>
      <w:docPartPr>
        <w:name w:val="5B76541B7CA14D93B934B8B3FFD00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1C18A-E748-45E2-8B0C-3DB85B59EFD0}"/>
      </w:docPartPr>
      <w:docPartBody>
        <w:p w:rsidR="001F257B" w:rsidRDefault="00000000">
          <w:pPr>
            <w:pStyle w:val="5B76541B7CA14D93B934B8B3FFD00EC2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69"/>
    <w:rsid w:val="001F257B"/>
    <w:rsid w:val="003F56D8"/>
    <w:rsid w:val="009416A2"/>
    <w:rsid w:val="00B8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6167357ED4248E79FBE809AED0B1557">
    <w:name w:val="16167357ED4248E79FBE809AED0B1557"/>
    <w:rsid w:val="001F257B"/>
  </w:style>
  <w:style w:type="paragraph" w:customStyle="1" w:styleId="6C5818C35409408AAD3FFB1F701BBF16">
    <w:name w:val="6C5818C35409408AAD3FFB1F701BBF16"/>
    <w:rsid w:val="001F257B"/>
  </w:style>
  <w:style w:type="paragraph" w:customStyle="1" w:styleId="CA34056B4E584C25A9D5AB6B541604DD">
    <w:name w:val="CA34056B4E584C25A9D5AB6B541604DD"/>
  </w:style>
  <w:style w:type="paragraph" w:customStyle="1" w:styleId="F1E9668B2EAB482CACCACB7AB8E6E079">
    <w:name w:val="F1E9668B2EAB482CACCACB7AB8E6E079"/>
  </w:style>
  <w:style w:type="paragraph" w:customStyle="1" w:styleId="E239E778A2B24B22B06AF6377E9FDDBF">
    <w:name w:val="E239E778A2B24B22B06AF6377E9FDDBF"/>
  </w:style>
  <w:style w:type="paragraph" w:customStyle="1" w:styleId="D40BFED05D6A46D3AAD204CD0E37D2B6">
    <w:name w:val="D40BFED05D6A46D3AAD204CD0E37D2B6"/>
  </w:style>
  <w:style w:type="paragraph" w:customStyle="1" w:styleId="08FBAE1E05D9481DB017C6386226B444">
    <w:name w:val="08FBAE1E05D9481DB017C6386226B44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8271A127FCA488E9B3275598A9FDB5B">
    <w:name w:val="A8271A127FCA488E9B3275598A9FDB5B"/>
  </w:style>
  <w:style w:type="paragraph" w:customStyle="1" w:styleId="226AE2610EB3411F883FD526D69CCFB1">
    <w:name w:val="226AE2610EB3411F883FD526D69CCFB1"/>
  </w:style>
  <w:style w:type="paragraph" w:customStyle="1" w:styleId="A2D0D50DEAD7425D8F78AB54437B28FB">
    <w:name w:val="A2D0D50DEAD7425D8F78AB54437B28FB"/>
  </w:style>
  <w:style w:type="paragraph" w:customStyle="1" w:styleId="848EC591860946D4AA73E22F43D86DFF">
    <w:name w:val="848EC591860946D4AA73E22F43D86DFF"/>
  </w:style>
  <w:style w:type="paragraph" w:customStyle="1" w:styleId="CFEAAA9D75EB4BBB9C6B5F8F31260EFF">
    <w:name w:val="CFEAAA9D75EB4BBB9C6B5F8F31260EFF"/>
  </w:style>
  <w:style w:type="paragraph" w:customStyle="1" w:styleId="DBC7DFCED9BE48FFA9D089D7EEB45AC3">
    <w:name w:val="DBC7DFCED9BE48FFA9D089D7EEB45AC3"/>
  </w:style>
  <w:style w:type="paragraph" w:customStyle="1" w:styleId="CA204253E5774190B684663419B77841">
    <w:name w:val="CA204253E5774190B684663419B77841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5B76541B7CA14D93B934B8B3FFD00EC2">
    <w:name w:val="5B76541B7CA14D93B934B8B3FFD00E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</Template>
  <TotalTime>0</TotalTime>
  <Pages>1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2023-02-15T09:40:00Z</dcterms:created>
  <dcterms:modified xsi:type="dcterms:W3CDTF">2023-02-15T11:07:00Z</dcterms:modified>
</cp:coreProperties>
</file>